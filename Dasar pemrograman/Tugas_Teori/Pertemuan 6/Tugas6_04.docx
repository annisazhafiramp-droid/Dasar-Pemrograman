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30" w:type="dxa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5"/>
        <w:gridCol w:w="6925"/>
      </w:tblGrid>
      <w:tr w:rsidR="00F63056" w14:paraId="21616644" w14:textId="77777777" w:rsidTr="00E06985"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86EB38" w14:textId="77777777" w:rsidR="00F63056" w:rsidRDefault="00F63056" w:rsidP="00E06985">
            <w:pPr>
              <w:pStyle w:val="ListParagraph"/>
              <w:spacing w:after="0"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</w:p>
        </w:tc>
        <w:tc>
          <w:tcPr>
            <w:tcW w:w="6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A9CE2" w14:textId="77777777" w:rsidR="00F63056" w:rsidRDefault="00F63056" w:rsidP="00E06985">
            <w:pPr>
              <w:pStyle w:val="ListParagraph"/>
              <w:spacing w:after="0" w:line="240" w:lineRule="auto"/>
              <w:ind w:left="0"/>
            </w:pPr>
            <w:r>
              <w:t>Annisa Zhafira Mutia Permana</w:t>
            </w:r>
          </w:p>
        </w:tc>
      </w:tr>
      <w:tr w:rsidR="00F63056" w14:paraId="25092D98" w14:textId="77777777" w:rsidTr="00E06985"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9D0237" w14:textId="77777777" w:rsidR="00F63056" w:rsidRDefault="00F63056" w:rsidP="00E06985">
            <w:pPr>
              <w:pStyle w:val="ListParagraph"/>
              <w:spacing w:after="0" w:line="240" w:lineRule="auto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AC4B6" w14:textId="77777777" w:rsidR="00F63056" w:rsidRDefault="00F63056" w:rsidP="00E06985">
            <w:pPr>
              <w:pStyle w:val="ListParagraph"/>
              <w:spacing w:after="0" w:line="240" w:lineRule="auto"/>
              <w:ind w:left="0"/>
            </w:pPr>
            <w:r>
              <w:t>TI – 1C</w:t>
            </w:r>
          </w:p>
        </w:tc>
      </w:tr>
      <w:tr w:rsidR="00F63056" w14:paraId="6F41DFA4" w14:textId="77777777" w:rsidTr="00E06985"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6F1E3" w14:textId="77777777" w:rsidR="00F63056" w:rsidRDefault="00F63056" w:rsidP="00E06985">
            <w:pPr>
              <w:pStyle w:val="ListParagraph"/>
              <w:spacing w:after="0"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No Absen</w:t>
            </w:r>
          </w:p>
        </w:tc>
        <w:tc>
          <w:tcPr>
            <w:tcW w:w="6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1A9138" w14:textId="77777777" w:rsidR="00F63056" w:rsidRDefault="00F63056" w:rsidP="00E06985">
            <w:pPr>
              <w:pStyle w:val="ListParagraph"/>
              <w:spacing w:after="0" w:line="240" w:lineRule="auto"/>
              <w:ind w:left="0"/>
            </w:pPr>
            <w:r>
              <w:t>04</w:t>
            </w:r>
          </w:p>
        </w:tc>
      </w:tr>
      <w:tr w:rsidR="00F63056" w14:paraId="12084C4C" w14:textId="77777777" w:rsidTr="00E06985"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2D8FA9" w14:textId="77777777" w:rsidR="00F63056" w:rsidRDefault="00F63056" w:rsidP="00E06985">
            <w:pPr>
              <w:pStyle w:val="ListParagraph"/>
              <w:spacing w:after="0"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NIM</w:t>
            </w:r>
          </w:p>
        </w:tc>
        <w:tc>
          <w:tcPr>
            <w:tcW w:w="6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D349D" w14:textId="77777777" w:rsidR="00F63056" w:rsidRDefault="00F63056" w:rsidP="00E06985">
            <w:pPr>
              <w:pStyle w:val="ListParagraph"/>
              <w:spacing w:after="0" w:line="240" w:lineRule="auto"/>
              <w:ind w:left="0"/>
            </w:pPr>
            <w:r>
              <w:t>264107020111</w:t>
            </w:r>
          </w:p>
        </w:tc>
      </w:tr>
    </w:tbl>
    <w:p w14:paraId="6363AA3E" w14:textId="77777777" w:rsidR="00F63056" w:rsidRDefault="00F63056" w:rsidP="00F63056">
      <w:pPr>
        <w:jc w:val="center"/>
        <w:rPr>
          <w:b/>
          <w:bCs/>
        </w:rPr>
      </w:pPr>
    </w:p>
    <w:p w14:paraId="0186F3EE" w14:textId="579DE910" w:rsidR="00F63056" w:rsidRDefault="00F63056" w:rsidP="00F6305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TUGAS TEORI 6</w:t>
      </w:r>
    </w:p>
    <w:p w14:paraId="5D972CF3" w14:textId="77777777" w:rsidR="00357558" w:rsidRDefault="00796CA1">
      <w:r>
        <w:rPr>
          <w:noProof/>
        </w:rPr>
        <w:drawing>
          <wp:inline distT="0" distB="0" distL="0" distR="0" wp14:anchorId="5D972CF2" wp14:editId="5D972CF3">
            <wp:extent cx="5943600" cy="2462534"/>
            <wp:effectExtent l="0" t="0" r="0" b="0"/>
            <wp:docPr id="207722129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B0F01AB" w14:textId="19BAC251" w:rsidR="00F63056" w:rsidRDefault="00796CA1" w:rsidP="00F63056">
      <w:pPr>
        <w:pStyle w:val="ListParagraph"/>
        <w:numPr>
          <w:ilvl w:val="0"/>
          <w:numId w:val="1"/>
        </w:numPr>
      </w:pPr>
      <w:r>
        <w:t>Flowchart</w:t>
      </w:r>
    </w:p>
    <w:p w14:paraId="28FCE4CC" w14:textId="5B2F3C3A" w:rsidR="00F63056" w:rsidRDefault="00F63056" w:rsidP="00F63056">
      <w:pPr>
        <w:pStyle w:val="ListParagraph"/>
        <w:jc w:val="center"/>
      </w:pPr>
      <w:r w:rsidRPr="00F63056">
        <w:drawing>
          <wp:inline distT="0" distB="0" distL="0" distR="0" wp14:anchorId="3E266419" wp14:editId="2CFCD3AE">
            <wp:extent cx="2603500" cy="3829313"/>
            <wp:effectExtent l="0" t="0" r="6350" b="0"/>
            <wp:docPr id="79912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25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3766" cy="382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2CF5" w14:textId="77777777" w:rsidR="00357558" w:rsidRDefault="00796CA1">
      <w:pPr>
        <w:pStyle w:val="ListParagraph"/>
        <w:numPr>
          <w:ilvl w:val="0"/>
          <w:numId w:val="1"/>
        </w:numPr>
      </w:pPr>
      <w:proofErr w:type="spellStart"/>
      <w:r>
        <w:lastRenderedPageBreak/>
        <w:t>I</w:t>
      </w:r>
      <w:r>
        <w:t>mplementasi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Java</w:t>
      </w:r>
    </w:p>
    <w:p w14:paraId="5D972CF6" w14:textId="77777777" w:rsidR="00357558" w:rsidRDefault="00796CA1">
      <w:pPr>
        <w:pStyle w:val="ListParagraph"/>
        <w:jc w:val="center"/>
      </w:pPr>
      <w:r>
        <w:rPr>
          <w:noProof/>
        </w:rPr>
        <w:drawing>
          <wp:inline distT="0" distB="0" distL="0" distR="0" wp14:anchorId="5D972CF4" wp14:editId="6D81427E">
            <wp:extent cx="4850130" cy="2870200"/>
            <wp:effectExtent l="0" t="0" r="7620" b="6350"/>
            <wp:docPr id="109692431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0650" cy="287050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D972CF7" w14:textId="77777777" w:rsidR="00357558" w:rsidRDefault="00796CA1">
      <w:pPr>
        <w:pStyle w:val="ListParagraph"/>
        <w:jc w:val="center"/>
      </w:pPr>
      <w:r>
        <w:rPr>
          <w:noProof/>
        </w:rPr>
        <w:drawing>
          <wp:inline distT="0" distB="0" distL="0" distR="0" wp14:anchorId="5D972CF6" wp14:editId="5D972CF7">
            <wp:extent cx="4983544" cy="3077440"/>
            <wp:effectExtent l="0" t="0" r="7556" b="8660"/>
            <wp:docPr id="70548756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3544" cy="30774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84672FD" w14:textId="2A8C7F24" w:rsidR="0075158C" w:rsidRDefault="0075158C">
      <w:pPr>
        <w:pStyle w:val="ListParagraph"/>
        <w:jc w:val="center"/>
      </w:pPr>
      <w:r w:rsidRPr="0075158C">
        <w:lastRenderedPageBreak/>
        <w:drawing>
          <wp:inline distT="0" distB="0" distL="0" distR="0" wp14:anchorId="6AF65E51" wp14:editId="088D4C41">
            <wp:extent cx="3988005" cy="2254366"/>
            <wp:effectExtent l="0" t="0" r="0" b="0"/>
            <wp:docPr id="122122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286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8CF6" w14:textId="77777777" w:rsidR="00F63056" w:rsidRDefault="00F63056" w:rsidP="00F63056">
      <w:pPr>
        <w:pStyle w:val="ListParagraph"/>
        <w:numPr>
          <w:ilvl w:val="0"/>
          <w:numId w:val="2"/>
        </w:numPr>
      </w:pPr>
      <w:r>
        <w:t>Flowchart</w:t>
      </w:r>
    </w:p>
    <w:p w14:paraId="088DD215" w14:textId="219164A6" w:rsidR="00F63056" w:rsidRDefault="00F63056" w:rsidP="00F63056">
      <w:pPr>
        <w:pStyle w:val="ListParagraph"/>
      </w:pPr>
      <w:r w:rsidRPr="00F63056">
        <w:drawing>
          <wp:inline distT="0" distB="0" distL="0" distR="0" wp14:anchorId="61CEEBAD" wp14:editId="7A518762">
            <wp:extent cx="4260850" cy="4231716"/>
            <wp:effectExtent l="0" t="0" r="6350" b="0"/>
            <wp:docPr id="36997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224" cy="4232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6A14B" w14:textId="77777777" w:rsidR="00F63056" w:rsidRDefault="00F63056" w:rsidP="00F63056">
      <w:pPr>
        <w:pStyle w:val="ListParagraph"/>
        <w:numPr>
          <w:ilvl w:val="0"/>
          <w:numId w:val="2"/>
        </w:numPr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Java</w:t>
      </w:r>
    </w:p>
    <w:p w14:paraId="12F11B6D" w14:textId="50057ABC" w:rsidR="00F63056" w:rsidRDefault="00F63056" w:rsidP="00F63056">
      <w:pPr>
        <w:pStyle w:val="ListParagraph"/>
        <w:jc w:val="center"/>
      </w:pPr>
      <w:r w:rsidRPr="00F63056">
        <w:lastRenderedPageBreak/>
        <w:drawing>
          <wp:inline distT="0" distB="0" distL="0" distR="0" wp14:anchorId="7D424C25" wp14:editId="052422B2">
            <wp:extent cx="4775200" cy="3117145"/>
            <wp:effectExtent l="0" t="0" r="6350" b="7620"/>
            <wp:docPr id="147935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593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0099" cy="312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82CA" w14:textId="439F66CB" w:rsidR="0075158C" w:rsidRDefault="0075158C" w:rsidP="00F63056">
      <w:pPr>
        <w:pStyle w:val="ListParagraph"/>
        <w:jc w:val="center"/>
      </w:pPr>
      <w:r w:rsidRPr="0075158C">
        <w:drawing>
          <wp:inline distT="0" distB="0" distL="0" distR="0" wp14:anchorId="553751B6" wp14:editId="08AE1071">
            <wp:extent cx="4883150" cy="2851635"/>
            <wp:effectExtent l="0" t="0" r="0" b="6350"/>
            <wp:docPr id="69151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165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3659" cy="285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3A31" w14:textId="5180E5BB" w:rsidR="0075158C" w:rsidRDefault="0075158C" w:rsidP="00F63056">
      <w:pPr>
        <w:pStyle w:val="ListParagraph"/>
        <w:jc w:val="center"/>
      </w:pPr>
      <w:r w:rsidRPr="0075158C">
        <w:lastRenderedPageBreak/>
        <w:drawing>
          <wp:inline distT="0" distB="0" distL="0" distR="0" wp14:anchorId="58FA24A1" wp14:editId="1DDAA86C">
            <wp:extent cx="5293454" cy="2946437"/>
            <wp:effectExtent l="0" t="0" r="2540" b="6350"/>
            <wp:docPr id="123591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136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3757" cy="294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BA3E" w14:textId="77777777" w:rsidR="00F63056" w:rsidRDefault="00F63056" w:rsidP="00F63056">
      <w:pPr>
        <w:pStyle w:val="ListParagraph"/>
      </w:pPr>
    </w:p>
    <w:p w14:paraId="47FA6BFC" w14:textId="77777777" w:rsidR="00F63056" w:rsidRDefault="00F63056" w:rsidP="00F63056">
      <w:pPr>
        <w:pStyle w:val="ListParagraph"/>
        <w:numPr>
          <w:ilvl w:val="0"/>
          <w:numId w:val="3"/>
        </w:numPr>
      </w:pPr>
      <w:r>
        <w:t>Flowchart</w:t>
      </w:r>
    </w:p>
    <w:p w14:paraId="3FF4E417" w14:textId="08B88B6A" w:rsidR="00F63056" w:rsidRDefault="00F63056" w:rsidP="00F63056">
      <w:pPr>
        <w:pStyle w:val="ListParagraph"/>
        <w:jc w:val="center"/>
      </w:pPr>
      <w:r w:rsidRPr="00F63056">
        <w:lastRenderedPageBreak/>
        <w:drawing>
          <wp:inline distT="0" distB="0" distL="0" distR="0" wp14:anchorId="2AC90420" wp14:editId="36E19A0E">
            <wp:extent cx="4394200" cy="5784289"/>
            <wp:effectExtent l="0" t="0" r="6350" b="6985"/>
            <wp:docPr id="7360784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814" cy="5785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20FEB" w14:textId="1F93BD07" w:rsidR="00F63056" w:rsidRDefault="00F63056" w:rsidP="00F63056">
      <w:pPr>
        <w:pStyle w:val="ListParagraph"/>
        <w:numPr>
          <w:ilvl w:val="0"/>
          <w:numId w:val="3"/>
        </w:numPr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Java</w:t>
      </w:r>
    </w:p>
    <w:p w14:paraId="5EF71E3B" w14:textId="05C2A1EA" w:rsidR="00F63056" w:rsidRDefault="00F63056" w:rsidP="00F63056">
      <w:pPr>
        <w:pStyle w:val="ListParagraph"/>
        <w:jc w:val="center"/>
      </w:pPr>
      <w:r w:rsidRPr="00F63056">
        <w:lastRenderedPageBreak/>
        <w:drawing>
          <wp:inline distT="0" distB="0" distL="0" distR="0" wp14:anchorId="5F2D8D57" wp14:editId="5087F04D">
            <wp:extent cx="5108376" cy="3409950"/>
            <wp:effectExtent l="0" t="0" r="0" b="0"/>
            <wp:docPr id="93979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983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0427" cy="341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58C" w:rsidRPr="0075158C">
        <w:rPr>
          <w:noProof/>
        </w:rPr>
        <w:t xml:space="preserve"> </w:t>
      </w:r>
      <w:r w:rsidR="0075158C" w:rsidRPr="0075158C">
        <w:drawing>
          <wp:inline distT="0" distB="0" distL="0" distR="0" wp14:anchorId="4C63EA3C" wp14:editId="5BFE1543">
            <wp:extent cx="5292498" cy="2700531"/>
            <wp:effectExtent l="0" t="0" r="3810" b="5080"/>
            <wp:docPr id="126457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782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6066" cy="270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F0B3" w14:textId="77777777" w:rsidR="0075158C" w:rsidRPr="00F63056" w:rsidRDefault="0075158C" w:rsidP="00F63056">
      <w:pPr>
        <w:pStyle w:val="ListParagraph"/>
        <w:jc w:val="center"/>
      </w:pPr>
    </w:p>
    <w:p w14:paraId="1DAAFE9D" w14:textId="77777777" w:rsidR="00F63056" w:rsidRDefault="00F63056" w:rsidP="00F63056">
      <w:pPr>
        <w:pStyle w:val="ListParagraph"/>
      </w:pPr>
    </w:p>
    <w:p w14:paraId="255415DE" w14:textId="77777777" w:rsidR="00F63056" w:rsidRDefault="00F63056">
      <w:pPr>
        <w:pStyle w:val="ListParagraph"/>
        <w:jc w:val="center"/>
      </w:pPr>
    </w:p>
    <w:p w14:paraId="6D7C4213" w14:textId="00F67A2B" w:rsidR="00F63056" w:rsidRPr="00F63056" w:rsidRDefault="00F63056" w:rsidP="00F63056">
      <w:pPr>
        <w:pStyle w:val="ListParagraph"/>
        <w:jc w:val="center"/>
      </w:pPr>
    </w:p>
    <w:p w14:paraId="5FA09E2D" w14:textId="77777777" w:rsidR="00F63056" w:rsidRDefault="00F63056">
      <w:pPr>
        <w:pStyle w:val="ListParagraph"/>
        <w:jc w:val="center"/>
      </w:pPr>
    </w:p>
    <w:p w14:paraId="58AA8210" w14:textId="77777777" w:rsidR="00F63056" w:rsidRDefault="00F63056">
      <w:pPr>
        <w:pStyle w:val="ListParagraph"/>
        <w:jc w:val="center"/>
      </w:pPr>
    </w:p>
    <w:p w14:paraId="2FCA1A04" w14:textId="4CE15B85" w:rsidR="00F63056" w:rsidRDefault="00F63056" w:rsidP="00F63056"/>
    <w:sectPr w:rsidR="00F6305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B1F6D" w14:textId="77777777" w:rsidR="00796CA1" w:rsidRDefault="00796CA1">
      <w:pPr>
        <w:spacing w:after="0" w:line="240" w:lineRule="auto"/>
      </w:pPr>
      <w:r>
        <w:separator/>
      </w:r>
    </w:p>
  </w:endnote>
  <w:endnote w:type="continuationSeparator" w:id="0">
    <w:p w14:paraId="043FE342" w14:textId="77777777" w:rsidR="00796CA1" w:rsidRDefault="00796C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62909" w14:textId="77777777" w:rsidR="00796CA1" w:rsidRDefault="00796CA1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31B5D78" w14:textId="77777777" w:rsidR="00796CA1" w:rsidRDefault="00796C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6812"/>
    <w:multiLevelType w:val="multilevel"/>
    <w:tmpl w:val="FFA4E7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" w15:restartNumberingAfterBreak="0">
    <w:nsid w:val="0DFB1960"/>
    <w:multiLevelType w:val="hybridMultilevel"/>
    <w:tmpl w:val="7618F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6B7523"/>
    <w:multiLevelType w:val="multilevel"/>
    <w:tmpl w:val="9F82D7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069769167">
    <w:abstractNumId w:val="2"/>
  </w:num>
  <w:num w:numId="2" w16cid:durableId="1071121996">
    <w:abstractNumId w:val="0"/>
  </w:num>
  <w:num w:numId="3" w16cid:durableId="74514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357558"/>
    <w:rsid w:val="00357558"/>
    <w:rsid w:val="0075158C"/>
    <w:rsid w:val="00796CA1"/>
    <w:rsid w:val="00E96597"/>
    <w:rsid w:val="00F63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72CF2"/>
  <w15:docId w15:val="{65F3F9C8-A504-4475-B22A-8C69AE271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_</dc:creator>
  <dc:description/>
  <cp:lastModifiedBy>D _</cp:lastModifiedBy>
  <cp:revision>2</cp:revision>
  <dcterms:created xsi:type="dcterms:W3CDTF">2026-10-05T13:44:00Z</dcterms:created>
  <dcterms:modified xsi:type="dcterms:W3CDTF">2026-10-05T13:44:00Z</dcterms:modified>
</cp:coreProperties>
</file>